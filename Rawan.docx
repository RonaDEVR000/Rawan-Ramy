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423"/>
        <w:gridCol w:w="207"/>
        <w:gridCol w:w="2312"/>
        <w:gridCol w:w="423"/>
        <w:gridCol w:w="3665"/>
        <w:gridCol w:w="2942"/>
      </w:tblGrid>
      <w:tr w:rsidR="003D1B71" w:rsidTr="00A158B7">
        <w:trPr>
          <w:trHeight w:val="2112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bookmarkStart w:id="0" w:name="_GoBack"/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2152650" cy="2085975"/>
                      <wp:effectExtent l="0" t="0" r="0" b="9525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2650" cy="208597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69.5pt;height:16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XaW5kb3dzIFBob3RvIEVkaXRvciAxMC4wLjEwMDExLjE2Mzg0&#10;AFdpbmRvd3MgUGhvdG8gRWRpdG9yIDEwLjAuMTAwMTEuMTYzODQAMjAyMzowNjowNiAyMjoyOTo1&#10;MgAABpADAAIAAAAUAAARHJAEAAIAAAAUAAARMJKRAAIAAAADMDAAAJKSAAIAAAADMDAAAKABAAMA&#10;AAABAAEAAOocAAcAAAgMAAAJEA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8P3hwYWNrZXQgZW5kPSd3Jz8+/9sAQwADAgIDAgIDAwMD&#10;BAMDBAUIBQUEBAUKBwcGCAwKDAwLCgsLDQ4SEA0OEQ4LCxAWEBETFBUVFQwPFxgWFBgSFBUU/9sA&#10;QwEDBAQFBAUJBQUJFA0LDRQUFBQUFBQUFBQUFBQUFBQUFBQUFBQUFBQUFBQUFBQUFBQUFBQUFBQU&#10;FBQUFBQUFBQU/8AAEQgCegHO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bookmarkEnd w:id="0"/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:rsidR="003D1B71" w:rsidRPr="00310F17" w:rsidRDefault="00E91FB8" w:rsidP="00E91FB8">
            <w:pPr>
              <w:pStyle w:val="Title"/>
            </w:pPr>
            <w:proofErr w:type="spellStart"/>
            <w:r>
              <w:t>Rawan</w:t>
            </w:r>
            <w:proofErr w:type="spellEnd"/>
            <w:r w:rsidR="003D1B71" w:rsidRPr="00310F17">
              <w:br/>
            </w:r>
            <w:proofErr w:type="spellStart"/>
            <w:r>
              <w:t>Ramy</w:t>
            </w:r>
            <w:proofErr w:type="spellEnd"/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8680828EFF02481B8519DD17CE60C75E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E91FB8" w:rsidP="00E91FB8">
            <w:pPr>
              <w:pStyle w:val="SchoolName"/>
            </w:pPr>
            <w:r>
              <w:t xml:space="preserve">El </w:t>
            </w:r>
            <w:proofErr w:type="spellStart"/>
            <w:r w:rsidR="00691979">
              <w:t>Helal</w:t>
            </w:r>
            <w:proofErr w:type="spellEnd"/>
            <w:r w:rsidR="00691979">
              <w:t xml:space="preserve"> Al </w:t>
            </w:r>
            <w:proofErr w:type="spellStart"/>
            <w:r w:rsidR="00691979">
              <w:t>Ahmer</w:t>
            </w:r>
            <w:proofErr w:type="spellEnd"/>
            <w:r w:rsidR="00691979">
              <w:t xml:space="preserve"> Language School</w:t>
            </w:r>
            <w:r w:rsidR="00691979" w:rsidRPr="00740017">
              <w:t xml:space="preserve">, </w:t>
            </w:r>
            <w:r>
              <w:t xml:space="preserve">El </w:t>
            </w:r>
            <w:proofErr w:type="spellStart"/>
            <w:r w:rsidR="00691979">
              <w:t>Basatan</w:t>
            </w:r>
            <w:proofErr w:type="spellEnd"/>
            <w:r w:rsidR="00691979">
              <w:t xml:space="preserve"> Cairo</w:t>
            </w:r>
          </w:p>
          <w:p w:rsidR="003D1B71" w:rsidRPr="00E91FB8" w:rsidRDefault="00E91FB8" w:rsidP="00E91FB8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 w:hint="cs"/>
                <w:rtl/>
                <w:lang w:bidi="ar-EG"/>
              </w:rPr>
            </w:pPr>
            <w:r>
              <w:rPr>
                <w:rFonts w:ascii="Calibri" w:hAnsi="Calibri" w:cs="Calibri"/>
              </w:rPr>
              <w:t>Still learning in the 2</w:t>
            </w:r>
            <w:r>
              <w:rPr>
                <w:rFonts w:ascii="Calibri" w:hAnsi="Calibri" w:cs="Calibri"/>
                <w:vertAlign w:val="superscript"/>
              </w:rPr>
              <w:t>nd</w:t>
            </w:r>
            <w:r>
              <w:rPr>
                <w:rFonts w:ascii="Calibri" w:hAnsi="Calibri" w:cs="Calibri"/>
              </w:rPr>
              <w:t xml:space="preserve"> year of the high school</w:t>
            </w:r>
          </w:p>
          <w:p w:rsidR="003D1B71" w:rsidRPr="00E572D6" w:rsidRDefault="008B1700" w:rsidP="008B17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Languages</w:t>
            </w:r>
          </w:p>
          <w:p w:rsidR="003D1B71" w:rsidRDefault="008B1700" w:rsidP="008B17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Arabic</w:t>
            </w:r>
          </w:p>
          <w:p w:rsidR="008B1700" w:rsidRDefault="008B1700" w:rsidP="008B17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</w:t>
            </w:r>
          </w:p>
          <w:p w:rsidR="008B1700" w:rsidRPr="008B1700" w:rsidRDefault="008B1700" w:rsidP="008B17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Spanish</w:t>
            </w:r>
          </w:p>
          <w:p w:rsidR="003D1B71" w:rsidRPr="00E572D6" w:rsidRDefault="008B1700" w:rsidP="008B17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Interests</w:t>
            </w:r>
          </w:p>
          <w:p w:rsidR="003D1B71" w:rsidRPr="00740017" w:rsidRDefault="008B1700" w:rsidP="008B1700">
            <w:pPr>
              <w:rPr>
                <w:rFonts w:ascii="Calibri" w:hAnsi="Calibri" w:cs="Calibri"/>
              </w:rPr>
            </w:pPr>
            <w:r w:rsidRPr="008B1700">
              <w:rPr>
                <w:rFonts w:ascii="Calibri" w:hAnsi="Calibri" w:cs="Calibri"/>
              </w:rPr>
              <w:t xml:space="preserve">Football- Basketball - Writing - Reading - Programing - Climbing - Hiking - Riding bike - </w:t>
            </w:r>
            <w:proofErr w:type="spellStart"/>
            <w:r w:rsidRPr="008B1700">
              <w:rPr>
                <w:rFonts w:ascii="Calibri" w:hAnsi="Calibri" w:cs="Calibri"/>
              </w:rPr>
              <w:t>listeinig</w:t>
            </w:r>
            <w:proofErr w:type="spellEnd"/>
            <w:r w:rsidRPr="008B1700">
              <w:rPr>
                <w:rFonts w:ascii="Calibri" w:hAnsi="Calibri" w:cs="Calibri"/>
              </w:rPr>
              <w:t xml:space="preserve"> to </w:t>
            </w:r>
            <w:proofErr w:type="spellStart"/>
            <w:r w:rsidRPr="008B1700">
              <w:rPr>
                <w:rFonts w:ascii="Calibri" w:hAnsi="Calibri" w:cs="Calibri"/>
              </w:rPr>
              <w:t>musice</w:t>
            </w:r>
            <w:proofErr w:type="spellEnd"/>
            <w:r w:rsidRPr="008B1700">
              <w:rPr>
                <w:rFonts w:ascii="Calibri" w:hAnsi="Calibri" w:cs="Calibri"/>
              </w:rPr>
              <w:t xml:space="preserve"> - Singing - Watching movies - Giving lectures in psychology - Learning - </w:t>
            </w:r>
            <w:proofErr w:type="spellStart"/>
            <w:r w:rsidRPr="008B1700">
              <w:rPr>
                <w:rFonts w:ascii="Calibri" w:hAnsi="Calibri" w:cs="Calibri"/>
              </w:rPr>
              <w:t>Advantures</w:t>
            </w:r>
            <w:proofErr w:type="spellEnd"/>
          </w:p>
          <w:p w:rsidR="003D1B71" w:rsidRPr="00E572D6" w:rsidRDefault="008B1700" w:rsidP="008B17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About me</w:t>
            </w:r>
          </w:p>
          <w:p w:rsidR="003D1B71" w:rsidRPr="0056708E" w:rsidRDefault="008B1700" w:rsidP="008B1700">
            <w:pPr>
              <w:rPr>
                <w:rFonts w:ascii="Calibri" w:hAnsi="Calibri" w:cs="Calibri" w:hint="cs"/>
                <w:sz w:val="24"/>
                <w:szCs w:val="24"/>
                <w:rtl/>
                <w:lang w:bidi="ar-EG"/>
              </w:rPr>
            </w:pPr>
            <w:r w:rsidRPr="008B1700">
              <w:rPr>
                <w:rFonts w:ascii="Calibri" w:hAnsi="Calibri" w:cs="Calibri"/>
                <w:sz w:val="24"/>
                <w:szCs w:val="24"/>
              </w:rPr>
              <w:t xml:space="preserve">I'm a girl who is aged 17-year-old, still learning, in the second year in high school, in </w:t>
            </w:r>
            <w:proofErr w:type="spellStart"/>
            <w:r w:rsidRPr="008B1700">
              <w:rPr>
                <w:rFonts w:ascii="Calibri" w:hAnsi="Calibri" w:cs="Calibri"/>
                <w:sz w:val="24"/>
                <w:szCs w:val="24"/>
              </w:rPr>
              <w:t>ElHelal</w:t>
            </w:r>
            <w:proofErr w:type="spellEnd"/>
            <w:r w:rsidRPr="008B1700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B1700">
              <w:rPr>
                <w:rFonts w:ascii="Calibri" w:hAnsi="Calibri" w:cs="Calibri"/>
                <w:sz w:val="24"/>
                <w:szCs w:val="24"/>
              </w:rPr>
              <w:t>AlAhmer</w:t>
            </w:r>
            <w:proofErr w:type="spellEnd"/>
            <w:r w:rsidRPr="008B1700">
              <w:rPr>
                <w:rFonts w:ascii="Calibri" w:hAnsi="Calibri" w:cs="Calibri"/>
                <w:sz w:val="24"/>
                <w:szCs w:val="24"/>
              </w:rPr>
              <w:t xml:space="preserve"> language </w:t>
            </w:r>
            <w:proofErr w:type="spellStart"/>
            <w:r w:rsidRPr="008B1700">
              <w:rPr>
                <w:rFonts w:ascii="Calibri" w:hAnsi="Calibri" w:cs="Calibri"/>
                <w:sz w:val="24"/>
                <w:szCs w:val="24"/>
              </w:rPr>
              <w:t>shcool</w:t>
            </w:r>
            <w:proofErr w:type="spellEnd"/>
            <w:r w:rsidRPr="008B1700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8B1700">
              <w:rPr>
                <w:rFonts w:ascii="Calibri" w:hAnsi="Calibri" w:cs="Calibri"/>
                <w:sz w:val="24"/>
                <w:szCs w:val="24"/>
              </w:rPr>
              <w:t>i</w:t>
            </w:r>
            <w:proofErr w:type="spellEnd"/>
            <w:r w:rsidRPr="008B1700">
              <w:rPr>
                <w:rFonts w:ascii="Calibri" w:hAnsi="Calibri" w:cs="Calibri"/>
                <w:sz w:val="24"/>
                <w:szCs w:val="24"/>
              </w:rPr>
              <w:t xml:space="preserve"> like(watchi</w:t>
            </w:r>
            <w:r>
              <w:rPr>
                <w:rFonts w:ascii="Calibri" w:hAnsi="Calibri" w:cs="Calibri"/>
                <w:sz w:val="24"/>
                <w:szCs w:val="24"/>
              </w:rPr>
              <w:t>n</w:t>
            </w:r>
            <w:r w:rsidRPr="008B1700">
              <w:rPr>
                <w:rFonts w:ascii="Calibri" w:hAnsi="Calibri" w:cs="Calibri"/>
                <w:sz w:val="24"/>
                <w:szCs w:val="24"/>
              </w:rPr>
              <w:t>g natural scenes - drink coffee - Visiting archaeological sites - learn som</w:t>
            </w:r>
            <w:r>
              <w:rPr>
                <w:rFonts w:ascii="Calibri" w:hAnsi="Calibri" w:cs="Calibri"/>
                <w:sz w:val="24"/>
                <w:szCs w:val="24"/>
              </w:rPr>
              <w:t>e</w:t>
            </w:r>
            <w:r w:rsidRPr="008B1700">
              <w:rPr>
                <w:rFonts w:ascii="Calibri" w:hAnsi="Calibri" w:cs="Calibri"/>
                <w:sz w:val="24"/>
                <w:szCs w:val="24"/>
              </w:rPr>
              <w:t>thing new - doing som</w:t>
            </w:r>
            <w:r>
              <w:rPr>
                <w:rFonts w:ascii="Calibri" w:hAnsi="Calibri" w:cs="Calibri"/>
                <w:sz w:val="24"/>
                <w:szCs w:val="24"/>
              </w:rPr>
              <w:t>ething unusual - make people around</w:t>
            </w:r>
            <w:r w:rsidRPr="008B1700">
              <w:rPr>
                <w:rFonts w:ascii="Calibri" w:hAnsi="Calibri" w:cs="Calibri"/>
                <w:sz w:val="24"/>
                <w:szCs w:val="24"/>
              </w:rPr>
              <w:t xml:space="preserve"> me smile - making fri</w:t>
            </w:r>
            <w:r>
              <w:rPr>
                <w:rFonts w:ascii="Calibri" w:hAnsi="Calibri" w:cs="Calibri"/>
                <w:sz w:val="24"/>
                <w:szCs w:val="24"/>
              </w:rPr>
              <w:t>e</w:t>
            </w:r>
            <w:r w:rsidRPr="008B1700">
              <w:rPr>
                <w:rFonts w:ascii="Calibri" w:hAnsi="Calibri" w:cs="Calibri"/>
                <w:sz w:val="24"/>
                <w:szCs w:val="24"/>
              </w:rPr>
              <w:t>ndships)</w:t>
            </w: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06CA2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91FB8" w:rsidP="00E91FB8">
            <w:pPr>
              <w:pStyle w:val="Information"/>
            </w:pPr>
            <w:r>
              <w:t xml:space="preserve">El </w:t>
            </w:r>
            <w:proofErr w:type="spellStart"/>
            <w:r>
              <w:t>Maadi</w:t>
            </w:r>
            <w:proofErr w:type="spellEnd"/>
          </w:p>
          <w:p w:rsidR="003D1B71" w:rsidRPr="00380FD1" w:rsidRDefault="00E91FB8" w:rsidP="00E91FB8">
            <w:pPr>
              <w:pStyle w:val="Information"/>
            </w:pPr>
            <w:proofErr w:type="spellStart"/>
            <w:r>
              <w:t>cairo</w:t>
            </w:r>
            <w:proofErr w:type="spellEnd"/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0DEC3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91FB8" w:rsidP="00E91FB8">
            <w:pPr>
              <w:pStyle w:val="Information"/>
            </w:pPr>
            <w:r>
              <w:t>01030601818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354F5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91FB8" w:rsidP="00E91FB8">
            <w:pPr>
              <w:pStyle w:val="Information"/>
            </w:pPr>
            <w:r>
              <w:t>R007115dev@gmail.com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E91FB8" w:rsidTr="003D1B71">
        <w:trPr>
          <w:gridAfter w:val="1"/>
          <w:wAfter w:w="2942" w:type="dxa"/>
          <w:trHeight w:val="633"/>
        </w:trPr>
        <w:tc>
          <w:tcPr>
            <w:tcW w:w="720" w:type="dxa"/>
          </w:tcPr>
          <w:p w:rsidR="00E91FB8" w:rsidRDefault="00E91FB8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423" w:type="dxa"/>
          </w:tcPr>
          <w:p w:rsidR="00E91FB8" w:rsidRDefault="00E91FB8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4"/>
          </w:tcPr>
          <w:p w:rsidR="00E91FB8" w:rsidRDefault="00E91FB8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:rsidR="008B1700" w:rsidRDefault="00691979" w:rsidP="00222466">
            <w:pPr>
              <w:rPr>
                <w:rFonts w:ascii="Calibri" w:hAnsi="Calibri" w:cs="Calibri"/>
                <w:color w:val="0072C7" w:themeColor="accent2"/>
                <w:rtl/>
              </w:rPr>
            </w:pPr>
            <w:r>
              <w:rPr>
                <w:rFonts w:ascii="Calibri" w:hAnsi="Calibri" w:cs="Calibri"/>
                <w:color w:val="0072C7" w:themeColor="accent2"/>
              </w:rPr>
              <w:t xml:space="preserve">This </w:t>
            </w:r>
            <w:r w:rsidR="008B1700">
              <w:rPr>
                <w:rFonts w:ascii="Calibri" w:hAnsi="Calibri" w:cs="Calibri"/>
                <w:color w:val="0072C7" w:themeColor="accent2"/>
              </w:rPr>
              <w:t>website is presented to:</w:t>
            </w:r>
          </w:p>
          <w:p w:rsidR="00691979" w:rsidRPr="00691979" w:rsidRDefault="008B1700" w:rsidP="00691979">
            <w:pPr>
              <w:rPr>
                <w:rFonts w:ascii="Calibri" w:hAnsi="Calibri" w:cs="Calibri"/>
                <w:color w:val="44AFFF" w:themeColor="accent2" w:themeTint="99"/>
                <w:rtl/>
              </w:rPr>
            </w:pPr>
            <w:r w:rsidRPr="00691979">
              <w:rPr>
                <w:rFonts w:ascii="Calibri" w:hAnsi="Calibri" w:cs="Calibri"/>
                <w:color w:val="44AFFF" w:themeColor="accent2" w:themeTint="99"/>
              </w:rPr>
              <w:t>Human resources development center for official language schools</w:t>
            </w:r>
          </w:p>
          <w:p w:rsidR="00691979" w:rsidRDefault="00691979" w:rsidP="00691979">
            <w:pPr>
              <w:rPr>
                <w:rFonts w:ascii="Calibri" w:hAnsi="Calibri" w:cs="Calibri"/>
                <w:color w:val="0072C7" w:themeColor="accent2"/>
                <w:rtl/>
              </w:rPr>
            </w:pPr>
            <w:r>
              <w:rPr>
                <w:rFonts w:ascii="Calibri" w:hAnsi="Calibri" w:cs="Calibri"/>
                <w:color w:val="0072C7" w:themeColor="accent2"/>
              </w:rPr>
              <w:t>Under supervision</w:t>
            </w:r>
            <w:r w:rsidRPr="00691979">
              <w:rPr>
                <w:rFonts w:ascii="Calibri" w:hAnsi="Calibri" w:cs="Calibri"/>
                <w:color w:val="44AFFF" w:themeColor="accent2" w:themeTint="99"/>
              </w:rPr>
              <w:t>: D/</w:t>
            </w:r>
            <w:proofErr w:type="spellStart"/>
            <w:r w:rsidRPr="00691979">
              <w:rPr>
                <w:rFonts w:ascii="Calibri" w:hAnsi="Calibri" w:cs="Calibri"/>
                <w:color w:val="44AFFF" w:themeColor="accent2" w:themeTint="99"/>
              </w:rPr>
              <w:t>Samah</w:t>
            </w:r>
            <w:proofErr w:type="spellEnd"/>
            <w:r w:rsidRPr="00691979">
              <w:rPr>
                <w:rFonts w:ascii="Calibri" w:hAnsi="Calibri" w:cs="Calibri"/>
                <w:color w:val="44AFFF" w:themeColor="accent2" w:themeTint="99"/>
              </w:rPr>
              <w:t xml:space="preserve"> &amp;</w:t>
            </w:r>
            <w:r w:rsidR="008B1700" w:rsidRPr="00691979">
              <w:rPr>
                <w:rFonts w:ascii="Calibri" w:hAnsi="Calibri" w:cs="Calibri"/>
                <w:color w:val="44AFFF" w:themeColor="accent2" w:themeTint="99"/>
              </w:rPr>
              <w:t>D/</w:t>
            </w:r>
            <w:proofErr w:type="spellStart"/>
            <w:r w:rsidR="008B1700" w:rsidRPr="00691979">
              <w:rPr>
                <w:rFonts w:ascii="Calibri" w:hAnsi="Calibri" w:cs="Calibri"/>
                <w:color w:val="44AFFF" w:themeColor="accent2" w:themeTint="99"/>
              </w:rPr>
              <w:t>Marwa</w:t>
            </w:r>
            <w:proofErr w:type="spellEnd"/>
          </w:p>
          <w:p w:rsidR="003D1B71" w:rsidRPr="0056708E" w:rsidRDefault="008B1700" w:rsidP="00691979">
            <w:pPr>
              <w:rPr>
                <w:rFonts w:ascii="Calibri" w:hAnsi="Calibri" w:cs="Calibri"/>
                <w:color w:val="0072C7" w:themeColor="accent2"/>
              </w:rPr>
            </w:pPr>
            <w:r w:rsidRPr="008B1700">
              <w:rPr>
                <w:rFonts w:ascii="Calibri" w:hAnsi="Calibri" w:cs="Calibri"/>
                <w:color w:val="0072C7" w:themeColor="accent2"/>
              </w:rPr>
              <w:t xml:space="preserve">presented by: </w:t>
            </w:r>
            <w:proofErr w:type="spellStart"/>
            <w:r w:rsidRPr="00691979">
              <w:rPr>
                <w:rFonts w:ascii="Calibri" w:hAnsi="Calibri" w:cs="Calibri"/>
                <w:color w:val="44AFFF" w:themeColor="accent2" w:themeTint="99"/>
              </w:rPr>
              <w:t>Rawan</w:t>
            </w:r>
            <w:proofErr w:type="spellEnd"/>
            <w:r w:rsidRPr="00691979">
              <w:rPr>
                <w:rFonts w:ascii="Calibri" w:hAnsi="Calibri" w:cs="Calibri"/>
                <w:color w:val="44AFFF" w:themeColor="accent2" w:themeTint="99"/>
              </w:rPr>
              <w:t xml:space="preserve"> </w:t>
            </w:r>
            <w:proofErr w:type="spellStart"/>
            <w:r w:rsidRPr="00691979">
              <w:rPr>
                <w:rFonts w:ascii="Calibri" w:hAnsi="Calibri" w:cs="Calibri"/>
                <w:color w:val="44AFFF" w:themeColor="accent2" w:themeTint="99"/>
              </w:rPr>
              <w:t>Ramy</w:t>
            </w:r>
            <w:proofErr w:type="spellEnd"/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gridSpan w:val="2"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446" w:rsidRDefault="00243446" w:rsidP="00590471">
      <w:r>
        <w:separator/>
      </w:r>
    </w:p>
  </w:endnote>
  <w:endnote w:type="continuationSeparator" w:id="0">
    <w:p w:rsidR="00243446" w:rsidRDefault="0024344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446" w:rsidRDefault="00243446" w:rsidP="00590471">
      <w:r>
        <w:separator/>
      </w:r>
    </w:p>
  </w:footnote>
  <w:footnote w:type="continuationSeparator" w:id="0">
    <w:p w:rsidR="00243446" w:rsidRDefault="0024344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9919AA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0919B3"/>
    <w:multiLevelType w:val="hybridMultilevel"/>
    <w:tmpl w:val="2EA605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FB8"/>
    <w:rsid w:val="00060042"/>
    <w:rsid w:val="0008685D"/>
    <w:rsid w:val="00090860"/>
    <w:rsid w:val="00112FD7"/>
    <w:rsid w:val="00150ABD"/>
    <w:rsid w:val="001946FC"/>
    <w:rsid w:val="00222466"/>
    <w:rsid w:val="0024344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91979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B1700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91FB8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109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680828EFF02481B8519DD17CE60C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129572-F781-4E63-B3F8-47887D3D91CD}"/>
      </w:docPartPr>
      <w:docPartBody>
        <w:p w:rsidR="00000000" w:rsidRDefault="00AA05D1">
          <w:pPr>
            <w:pStyle w:val="8680828EFF02481B8519DD17CE60C75E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5D1"/>
    <w:rsid w:val="00AA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3ACC820C2544939690B648CDD65527">
    <w:name w:val="053ACC820C2544939690B648CDD65527"/>
  </w:style>
  <w:style w:type="paragraph" w:customStyle="1" w:styleId="DC7D75F34B61459A8BB10FF41D4D1947">
    <w:name w:val="DC7D75F34B61459A8BB10FF41D4D1947"/>
  </w:style>
  <w:style w:type="paragraph" w:customStyle="1" w:styleId="7875A429731C460DA49FF63BAFC9AC35">
    <w:name w:val="7875A429731C460DA49FF63BAFC9AC35"/>
  </w:style>
  <w:style w:type="paragraph" w:customStyle="1" w:styleId="EFBA53F61B574C338281BDAAF81CA599">
    <w:name w:val="EFBA53F61B574C338281BDAAF81CA599"/>
  </w:style>
  <w:style w:type="paragraph" w:customStyle="1" w:styleId="2A5B8F04A1BC49C6A7CA8E01116D72FA">
    <w:name w:val="2A5B8F04A1BC49C6A7CA8E01116D72FA"/>
  </w:style>
  <w:style w:type="paragraph" w:customStyle="1" w:styleId="3A8070744BAB41038DA8A0A17EA6F699">
    <w:name w:val="3A8070744BAB41038DA8A0A17EA6F699"/>
  </w:style>
  <w:style w:type="paragraph" w:customStyle="1" w:styleId="71DD99BA50FA4AEBA74A71EFEAEE52AE">
    <w:name w:val="71DD99BA50FA4AEBA74A71EFEAEE52AE"/>
  </w:style>
  <w:style w:type="paragraph" w:customStyle="1" w:styleId="BD72AE72A0B642488C6170B0107825EB">
    <w:name w:val="BD72AE72A0B642488C6170B0107825EB"/>
  </w:style>
  <w:style w:type="paragraph" w:customStyle="1" w:styleId="AEBB14A93CC74AC787CCB3EE1418A6D3">
    <w:name w:val="AEBB14A93CC74AC787CCB3EE1418A6D3"/>
  </w:style>
  <w:style w:type="paragraph" w:customStyle="1" w:styleId="C170525CDA8642D29AFD9CC573E53449">
    <w:name w:val="C170525CDA8642D29AFD9CC573E53449"/>
  </w:style>
  <w:style w:type="paragraph" w:customStyle="1" w:styleId="04EEC52415364417911B267B9EB50884">
    <w:name w:val="04EEC52415364417911B267B9EB50884"/>
  </w:style>
  <w:style w:type="paragraph" w:customStyle="1" w:styleId="C157D9A203DD4CCE8CDA878A97AFF7C1">
    <w:name w:val="C157D9A203DD4CCE8CDA878A97AFF7C1"/>
  </w:style>
  <w:style w:type="paragraph" w:customStyle="1" w:styleId="0CC9E051BA444AB390A74139957ECF0A">
    <w:name w:val="0CC9E051BA444AB390A74139957ECF0A"/>
  </w:style>
  <w:style w:type="paragraph" w:customStyle="1" w:styleId="90E07809066141ECA542AB7C0B8A6BCB">
    <w:name w:val="90E07809066141ECA542AB7C0B8A6BCB"/>
  </w:style>
  <w:style w:type="paragraph" w:customStyle="1" w:styleId="2EA2BA0C0096403D851684BA503BA267">
    <w:name w:val="2EA2BA0C0096403D851684BA503BA267"/>
  </w:style>
  <w:style w:type="paragraph" w:customStyle="1" w:styleId="C6BD6CB792554BE3BA127C5182C30414">
    <w:name w:val="C6BD6CB792554BE3BA127C5182C30414"/>
  </w:style>
  <w:style w:type="paragraph" w:customStyle="1" w:styleId="E431975DED9F4730AF09FB4CF1B75488">
    <w:name w:val="E431975DED9F4730AF09FB4CF1B75488"/>
  </w:style>
  <w:style w:type="paragraph" w:customStyle="1" w:styleId="50BC91929A7D4B90A58CF7B2559DE427">
    <w:name w:val="50BC91929A7D4B90A58CF7B2559DE427"/>
  </w:style>
  <w:style w:type="paragraph" w:customStyle="1" w:styleId="76F28691D1354A0F9121F23E759FDA61">
    <w:name w:val="76F28691D1354A0F9121F23E759FDA61"/>
  </w:style>
  <w:style w:type="paragraph" w:customStyle="1" w:styleId="8680828EFF02481B8519DD17CE60C75E">
    <w:name w:val="8680828EFF02481B8519DD17CE60C75E"/>
  </w:style>
  <w:style w:type="paragraph" w:customStyle="1" w:styleId="D2EAE5B6292E412CA3D3753EBF91B6CB">
    <w:name w:val="D2EAE5B6292E412CA3D3753EBF91B6CB"/>
  </w:style>
  <w:style w:type="paragraph" w:customStyle="1" w:styleId="BBC17BF0CBE0449F9602E0223ACD4919">
    <w:name w:val="BBC17BF0CBE0449F9602E0223ACD4919"/>
  </w:style>
  <w:style w:type="paragraph" w:customStyle="1" w:styleId="8D6AEFEEB2D146EA8D6487F686B12363">
    <w:name w:val="8D6AEFEEB2D146EA8D6487F686B12363"/>
  </w:style>
  <w:style w:type="paragraph" w:customStyle="1" w:styleId="F70C82F07B5A4FFF8BF6ADF6066A0BFE">
    <w:name w:val="F70C82F07B5A4FFF8BF6ADF6066A0BFE"/>
  </w:style>
  <w:style w:type="paragraph" w:customStyle="1" w:styleId="DF21EF587E51417FB28D1BC5ED2CFC2C">
    <w:name w:val="DF21EF587E51417FB28D1BC5ED2CFC2C"/>
  </w:style>
  <w:style w:type="paragraph" w:customStyle="1" w:styleId="9CA650609A9541B18E2A4DA852DDFD25">
    <w:name w:val="9CA650609A9541B18E2A4DA852DDFD25"/>
  </w:style>
  <w:style w:type="paragraph" w:customStyle="1" w:styleId="B4CC4930A4C4468ABD46AC05564322BC">
    <w:name w:val="B4CC4930A4C4468ABD46AC05564322BC"/>
  </w:style>
  <w:style w:type="paragraph" w:customStyle="1" w:styleId="D66186D417094604BE9E43558FFF2455">
    <w:name w:val="D66186D417094604BE9E43558FFF2455"/>
  </w:style>
  <w:style w:type="paragraph" w:customStyle="1" w:styleId="45AD0D4521574465BD892135C7779A3B">
    <w:name w:val="45AD0D4521574465BD892135C7779A3B"/>
  </w:style>
  <w:style w:type="paragraph" w:customStyle="1" w:styleId="93D847456A6340878F966B0B0B45675B">
    <w:name w:val="93D847456A6340878F966B0B0B45675B"/>
  </w:style>
  <w:style w:type="paragraph" w:customStyle="1" w:styleId="0AA500424B7F4E15ACDBEF77D49D5520">
    <w:name w:val="0AA500424B7F4E15ACDBEF77D49D5520"/>
  </w:style>
  <w:style w:type="paragraph" w:customStyle="1" w:styleId="97B2A677412C4664BBC5ECAE8F7B78A3">
    <w:name w:val="97B2A677412C4664BBC5ECAE8F7B78A3"/>
  </w:style>
  <w:style w:type="paragraph" w:customStyle="1" w:styleId="4B505946DD5048A8A6C845E3C714F5C2">
    <w:name w:val="4B505946DD5048A8A6C845E3C714F5C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9D98EF08FCA49A2A9660A5391CCD3F4">
    <w:name w:val="F9D98EF08FCA49A2A9660A5391CCD3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2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2023-06-06T18:58:00Z</dcterms:created>
  <dcterms:modified xsi:type="dcterms:W3CDTF">2023-06-06T19:31:00Z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